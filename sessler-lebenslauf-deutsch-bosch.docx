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3A27" w14:textId="050BBF24" w:rsidR="00EA2810" w:rsidRPr="003F64CD" w:rsidRDefault="00670143" w:rsidP="00EA2810">
      <w:pPr>
        <w:pStyle w:val="Titel"/>
        <w:rPr>
          <w:color w:val="auto"/>
          <w:lang w:val="de-DE"/>
        </w:rPr>
      </w:pPr>
      <w:r w:rsidRPr="003F64CD">
        <w:rPr>
          <w:color w:val="auto"/>
          <w:lang w:val="de-DE"/>
        </w:rPr>
        <w:t>Luise Sessler</w:t>
      </w:r>
    </w:p>
    <w:p w14:paraId="4B7E72E5" w14:textId="4D0A8C7D" w:rsidR="003F64CD" w:rsidRPr="003F64CD" w:rsidRDefault="00670143" w:rsidP="003F64CD">
      <w:pPr>
        <w:pStyle w:val="Untertitel"/>
        <w:pBdr>
          <w:bottom w:val="single" w:sz="12" w:space="13" w:color="000000" w:themeColor="text1"/>
        </w:pBdr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+4917696883088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| </w:t>
      </w:r>
      <w:r w:rsidRPr="003F64CD">
        <w:rPr>
          <w:rFonts w:ascii="Calibri" w:hAnsi="Calibri" w:cs="Calibri"/>
          <w:sz w:val="22"/>
          <w:szCs w:val="22"/>
          <w:lang w:val="de-DE"/>
        </w:rPr>
        <w:t>luise.sessler@web.de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gramStart"/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|  </w:t>
      </w:r>
      <w:r w:rsidR="00737470" w:rsidRPr="003F64CD">
        <w:rPr>
          <w:rFonts w:ascii="Calibri" w:hAnsi="Calibri" w:cs="Calibri"/>
          <w:sz w:val="22"/>
          <w:szCs w:val="22"/>
          <w:lang w:val="de-DE"/>
        </w:rPr>
        <w:t>linkedin.com</w:t>
      </w:r>
      <w:proofErr w:type="gramEnd"/>
      <w:r w:rsidR="00737470" w:rsidRPr="003F64CD">
        <w:rPr>
          <w:rFonts w:ascii="Calibri" w:hAnsi="Calibri" w:cs="Calibri"/>
          <w:sz w:val="22"/>
          <w:szCs w:val="22"/>
          <w:lang w:val="de-DE"/>
        </w:rPr>
        <w:t>/in/</w:t>
      </w:r>
      <w:proofErr w:type="spellStart"/>
      <w:r w:rsidR="00737470" w:rsidRPr="003F64CD">
        <w:rPr>
          <w:rFonts w:ascii="Calibri" w:hAnsi="Calibri" w:cs="Calibri"/>
          <w:sz w:val="22"/>
          <w:szCs w:val="22"/>
          <w:lang w:val="de-DE"/>
        </w:rPr>
        <w:t>luise-sessler</w:t>
      </w:r>
      <w:proofErr w:type="spellEnd"/>
    </w:p>
    <w:p w14:paraId="7F374A4A" w14:textId="4D54DBBB" w:rsidR="00E2747D" w:rsidRPr="000B7557" w:rsidRDefault="00670143" w:rsidP="008E3975">
      <w:pPr>
        <w:pStyle w:val="berschrift1"/>
        <w:jc w:val="left"/>
        <w:rPr>
          <w:sz w:val="30"/>
          <w:szCs w:val="30"/>
          <w:lang w:val="de-DE"/>
        </w:rPr>
      </w:pPr>
      <w:r w:rsidRPr="000B7557">
        <w:rPr>
          <w:sz w:val="30"/>
          <w:szCs w:val="30"/>
          <w:lang w:val="de-DE"/>
        </w:rPr>
        <w:t>Berufserfahrung</w:t>
      </w:r>
    </w:p>
    <w:p w14:paraId="35657617" w14:textId="6B5B3EF5" w:rsidR="00C7270E" w:rsidRPr="003F64CD" w:rsidRDefault="00C7270E" w:rsidP="00C7270E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Wissenschaftliche Hilfskraft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</w:p>
    <w:p w14:paraId="10700E1A" w14:textId="267C4EB3" w:rsidR="00C7270E" w:rsidRPr="003F64CD" w:rsidRDefault="00C7270E" w:rsidP="00C7270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Institut für Arbeitsmarkt- und Berufsforschung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,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Nürnberg</w:t>
      </w:r>
      <w:r w:rsidRPr="003F64CD">
        <w:rPr>
          <w:sz w:val="24"/>
          <w:szCs w:val="24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seit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10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5</w:t>
      </w:r>
    </w:p>
    <w:p w14:paraId="610DBA90" w14:textId="2EF53CAA" w:rsidR="00AC4AE4" w:rsidRDefault="00377B44" w:rsidP="00192A43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AC4AE4">
        <w:rPr>
          <w:rFonts w:ascii="Calibri" w:hAnsi="Calibri" w:cs="Calibri"/>
          <w:sz w:val="22"/>
          <w:szCs w:val="22"/>
          <w:lang w:val="de-DE"/>
        </w:rPr>
        <w:t xml:space="preserve">Aufbereitung </w:t>
      </w:r>
      <w:r w:rsidR="00B400CA">
        <w:rPr>
          <w:rFonts w:ascii="Calibri" w:hAnsi="Calibri" w:cs="Calibri"/>
          <w:sz w:val="22"/>
          <w:szCs w:val="22"/>
          <w:lang w:val="de-DE"/>
        </w:rPr>
        <w:t xml:space="preserve">und Bereinigung </w:t>
      </w:r>
      <w:r w:rsidRPr="00AC4AE4">
        <w:rPr>
          <w:rFonts w:ascii="Calibri" w:hAnsi="Calibri" w:cs="Calibri"/>
          <w:sz w:val="22"/>
          <w:szCs w:val="22"/>
          <w:lang w:val="de-DE"/>
        </w:rPr>
        <w:t xml:space="preserve">von Rohdaten einer </w:t>
      </w:r>
      <w:r w:rsidR="00AC4AE4" w:rsidRPr="00AC4AE4">
        <w:rPr>
          <w:rFonts w:ascii="Calibri" w:hAnsi="Calibri" w:cs="Calibri"/>
          <w:sz w:val="22"/>
          <w:szCs w:val="22"/>
          <w:lang w:val="de-DE"/>
        </w:rPr>
        <w:t>sozialwissenschaftlichen</w:t>
      </w:r>
      <w:r w:rsidRPr="00AC4AE4">
        <w:rPr>
          <w:rFonts w:ascii="Calibri" w:hAnsi="Calibri" w:cs="Calibri"/>
          <w:sz w:val="22"/>
          <w:szCs w:val="22"/>
          <w:lang w:val="de-DE"/>
        </w:rPr>
        <w:t xml:space="preserve"> Online-Umfrage</w:t>
      </w:r>
      <w:r w:rsidR="00AB52E7" w:rsidRPr="00AC4AE4">
        <w:rPr>
          <w:rFonts w:ascii="Calibri" w:hAnsi="Calibri" w:cs="Calibri"/>
          <w:sz w:val="22"/>
          <w:szCs w:val="22"/>
          <w:lang w:val="de-DE"/>
        </w:rPr>
        <w:t xml:space="preserve"> in R</w:t>
      </w:r>
    </w:p>
    <w:p w14:paraId="3A09AC32" w14:textId="49B12964" w:rsidR="00AB52E7" w:rsidRPr="00AC4AE4" w:rsidRDefault="00AB52E7" w:rsidP="00192A43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AC4AE4">
        <w:rPr>
          <w:rFonts w:ascii="Calibri" w:hAnsi="Calibri" w:cs="Calibri"/>
          <w:sz w:val="22"/>
          <w:szCs w:val="22"/>
          <w:lang w:val="de-DE"/>
        </w:rPr>
        <w:t xml:space="preserve">Qualitätskontrolle und Strukturierung </w:t>
      </w:r>
      <w:r w:rsidR="00CC3D8A">
        <w:rPr>
          <w:rFonts w:ascii="Calibri" w:hAnsi="Calibri" w:cs="Calibri"/>
          <w:sz w:val="22"/>
          <w:szCs w:val="22"/>
          <w:lang w:val="de-DE"/>
        </w:rPr>
        <w:t>von</w:t>
      </w:r>
      <w:r w:rsidRPr="00AC4AE4">
        <w:rPr>
          <w:rFonts w:ascii="Calibri" w:hAnsi="Calibri" w:cs="Calibri"/>
          <w:sz w:val="22"/>
          <w:szCs w:val="22"/>
          <w:lang w:val="de-DE"/>
        </w:rPr>
        <w:t xml:space="preserve"> Datensätze</w:t>
      </w:r>
      <w:r w:rsidR="00CC3D8A">
        <w:rPr>
          <w:rFonts w:ascii="Calibri" w:hAnsi="Calibri" w:cs="Calibri"/>
          <w:sz w:val="22"/>
          <w:szCs w:val="22"/>
          <w:lang w:val="de-DE"/>
        </w:rPr>
        <w:t>n</w:t>
      </w:r>
      <w:r w:rsidRPr="00AC4AE4">
        <w:rPr>
          <w:rFonts w:ascii="Calibri" w:hAnsi="Calibri" w:cs="Calibri"/>
          <w:sz w:val="22"/>
          <w:szCs w:val="22"/>
          <w:lang w:val="de-DE"/>
        </w:rPr>
        <w:t xml:space="preserve"> für weiterführende Auswertungen </w:t>
      </w:r>
    </w:p>
    <w:p w14:paraId="68ACAD8C" w14:textId="42A4E2FD" w:rsidR="00AB52E7" w:rsidRPr="00AB52E7" w:rsidRDefault="00AB52E7" w:rsidP="00AB52E7">
      <w:pPr>
        <w:pStyle w:val="Listenabsatz"/>
        <w:numPr>
          <w:ilvl w:val="0"/>
          <w:numId w:val="3"/>
        </w:numPr>
        <w:rPr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Analyse </w:t>
      </w:r>
      <w:r w:rsidR="00CC3D8A">
        <w:rPr>
          <w:rFonts w:ascii="Calibri" w:hAnsi="Calibri" w:cs="Calibri"/>
          <w:sz w:val="22"/>
          <w:szCs w:val="22"/>
          <w:lang w:val="de-DE"/>
        </w:rPr>
        <w:t>von</w:t>
      </w:r>
      <w:r>
        <w:rPr>
          <w:rFonts w:ascii="Calibri" w:hAnsi="Calibri" w:cs="Calibri"/>
          <w:sz w:val="22"/>
          <w:szCs w:val="22"/>
          <w:lang w:val="de-DE"/>
        </w:rPr>
        <w:t xml:space="preserve"> Umfragedaten </w:t>
      </w:r>
      <w:r w:rsidR="00CC3D8A">
        <w:rPr>
          <w:rFonts w:ascii="Calibri" w:hAnsi="Calibri" w:cs="Calibri"/>
          <w:sz w:val="22"/>
          <w:szCs w:val="22"/>
          <w:lang w:val="de-DE"/>
        </w:rPr>
        <w:t>sowie</w:t>
      </w:r>
      <w:r>
        <w:rPr>
          <w:rFonts w:ascii="Calibri" w:hAnsi="Calibri" w:cs="Calibri"/>
          <w:sz w:val="22"/>
          <w:szCs w:val="22"/>
          <w:lang w:val="de-DE"/>
        </w:rPr>
        <w:t xml:space="preserve"> Erstellung </w:t>
      </w:r>
      <w:r w:rsidR="00CC3D8A">
        <w:rPr>
          <w:rFonts w:ascii="Calibri" w:hAnsi="Calibri" w:cs="Calibri"/>
          <w:sz w:val="22"/>
          <w:szCs w:val="22"/>
          <w:lang w:val="de-DE"/>
        </w:rPr>
        <w:t>aussagekräftiger</w:t>
      </w:r>
      <w:r>
        <w:rPr>
          <w:rFonts w:ascii="Calibri" w:hAnsi="Calibri" w:cs="Calibri"/>
          <w:sz w:val="22"/>
          <w:szCs w:val="22"/>
          <w:lang w:val="de-DE"/>
        </w:rPr>
        <w:t xml:space="preserve"> Tabellen und Grafiken</w:t>
      </w:r>
    </w:p>
    <w:p w14:paraId="06856439" w14:textId="77777777" w:rsidR="00C7270E" w:rsidRPr="00C7270E" w:rsidRDefault="00C7270E" w:rsidP="00C7270E">
      <w:pPr>
        <w:rPr>
          <w:lang w:val="de-DE"/>
        </w:rPr>
      </w:pPr>
    </w:p>
    <w:p w14:paraId="1B3D6B7D" w14:textId="3D855D63" w:rsidR="00670143" w:rsidRPr="003F64CD" w:rsidRDefault="00EA2810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Werkstudentin im 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U</w:t>
      </w:r>
      <w:r w:rsidR="0073747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ser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Research </w:t>
      </w:r>
    </w:p>
    <w:p w14:paraId="0729FA83" w14:textId="759D9663" w:rsidR="00E2747D" w:rsidRPr="003F64CD" w:rsidRDefault="00670143" w:rsidP="00E2747D">
      <w:pPr>
        <w:pStyle w:val="berschrift2"/>
        <w:rPr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SAP SE, Walldorf</w:t>
      </w:r>
      <w:r w:rsidR="00E2747D" w:rsidRPr="003F64CD">
        <w:rPr>
          <w:sz w:val="24"/>
          <w:szCs w:val="24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05/2023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C7270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09/2025</w:t>
      </w:r>
    </w:p>
    <w:p w14:paraId="52A0FB0A" w14:textId="110B3F0B" w:rsidR="00DC66A7" w:rsidRDefault="00EA2810" w:rsidP="00A76AAC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 xml:space="preserve">Mitwirkung bei der Studienplanung, einschließlich </w:t>
      </w:r>
      <w:r w:rsidR="009D3D04">
        <w:rPr>
          <w:rFonts w:ascii="Calibri" w:hAnsi="Calibri" w:cs="Calibri"/>
          <w:sz w:val="22"/>
          <w:szCs w:val="22"/>
          <w:lang w:val="de-DE"/>
        </w:rPr>
        <w:t xml:space="preserve">der </w:t>
      </w:r>
      <w:r w:rsidRPr="00DC66A7">
        <w:rPr>
          <w:rFonts w:ascii="Calibri" w:hAnsi="Calibri" w:cs="Calibri"/>
          <w:sz w:val="22"/>
          <w:szCs w:val="22"/>
          <w:lang w:val="de-DE"/>
        </w:rPr>
        <w:t>Definition von Forschungszielen</w:t>
      </w:r>
      <w:r w:rsidR="00BD5BAF">
        <w:rPr>
          <w:rFonts w:ascii="Calibri" w:hAnsi="Calibri" w:cs="Calibri"/>
          <w:sz w:val="22"/>
          <w:szCs w:val="22"/>
          <w:lang w:val="de-DE"/>
        </w:rPr>
        <w:t xml:space="preserve"> und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Methodenauswahl </w:t>
      </w:r>
    </w:p>
    <w:p w14:paraId="07916BB5" w14:textId="5BF69370" w:rsidR="00DC66A7" w:rsidRDefault="003F0664" w:rsidP="0073099C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 xml:space="preserve">Aufbereitung </w:t>
      </w:r>
      <w:r w:rsidR="00C92E7B">
        <w:rPr>
          <w:rFonts w:ascii="Calibri" w:hAnsi="Calibri" w:cs="Calibri"/>
          <w:sz w:val="22"/>
          <w:szCs w:val="22"/>
          <w:lang w:val="de-DE"/>
        </w:rPr>
        <w:t>von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8E4701" w:rsidRPr="00DC66A7">
        <w:rPr>
          <w:rFonts w:ascii="Calibri" w:hAnsi="Calibri" w:cs="Calibri"/>
          <w:sz w:val="22"/>
          <w:szCs w:val="22"/>
          <w:lang w:val="de-DE"/>
        </w:rPr>
        <w:t>Studiend</w:t>
      </w:r>
      <w:r w:rsidRPr="00DC66A7">
        <w:rPr>
          <w:rFonts w:ascii="Calibri" w:hAnsi="Calibri" w:cs="Calibri"/>
          <w:sz w:val="22"/>
          <w:szCs w:val="22"/>
          <w:lang w:val="de-DE"/>
        </w:rPr>
        <w:t>aten</w:t>
      </w:r>
      <w:r w:rsidR="00DD253F">
        <w:rPr>
          <w:rFonts w:ascii="Calibri" w:hAnsi="Calibri" w:cs="Calibri"/>
          <w:sz w:val="22"/>
          <w:szCs w:val="22"/>
          <w:lang w:val="de-DE"/>
        </w:rPr>
        <w:t xml:space="preserve">, 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Durchführung statistischer Analysen </w:t>
      </w:r>
      <w:r w:rsidR="00DC66A7">
        <w:rPr>
          <w:rFonts w:ascii="Calibri" w:hAnsi="Calibri" w:cs="Calibri"/>
          <w:sz w:val="22"/>
          <w:szCs w:val="22"/>
          <w:lang w:val="de-DE"/>
        </w:rPr>
        <w:t>in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R sowie Erstellung anschaulicher Visualisierungen</w:t>
      </w:r>
    </w:p>
    <w:p w14:paraId="07562D0A" w14:textId="7A70F527" w:rsidR="005C264E" w:rsidRDefault="005C264E" w:rsidP="005C264E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>Ableitung von Schlüsselerkenntnissen und Handlungsempfehlungen sowie Erstellung umfassender Ergebnisberichte für interne und externe Stakeholder</w:t>
      </w:r>
    </w:p>
    <w:p w14:paraId="243D379F" w14:textId="44F627D8" w:rsidR="006C133E" w:rsidRPr="005C264E" w:rsidRDefault="006C133E" w:rsidP="005C264E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Programmierung von Skripten in Python zur Automatisierung </w:t>
      </w:r>
      <w:r w:rsidR="00B400CA">
        <w:rPr>
          <w:rFonts w:ascii="Calibri" w:hAnsi="Calibri" w:cs="Calibri"/>
          <w:sz w:val="22"/>
          <w:szCs w:val="22"/>
          <w:lang w:val="de-DE"/>
        </w:rPr>
        <w:t>wiederkehrender</w:t>
      </w:r>
      <w:r>
        <w:rPr>
          <w:rFonts w:ascii="Calibri" w:hAnsi="Calibri" w:cs="Calibri"/>
          <w:sz w:val="22"/>
          <w:szCs w:val="22"/>
          <w:lang w:val="de-DE"/>
        </w:rPr>
        <w:t xml:space="preserve"> Arbeitsabläufe</w:t>
      </w:r>
    </w:p>
    <w:p w14:paraId="12B7A749" w14:textId="0FEC4D44" w:rsidR="008E3975" w:rsidRPr="00DC66A7" w:rsidRDefault="00060F4D" w:rsidP="002102F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 xml:space="preserve">Dokumentation </w:t>
      </w:r>
      <w:r w:rsidR="003F0664" w:rsidRPr="00DC66A7">
        <w:rPr>
          <w:rFonts w:ascii="Calibri" w:hAnsi="Calibri" w:cs="Calibri"/>
          <w:sz w:val="22"/>
          <w:szCs w:val="22"/>
          <w:lang w:val="de-DE"/>
        </w:rPr>
        <w:t>der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Teamaktivitäten </w:t>
      </w:r>
      <w:r w:rsidR="00543C71" w:rsidRPr="00DC66A7">
        <w:rPr>
          <w:rFonts w:ascii="Calibri" w:hAnsi="Calibri" w:cs="Calibri"/>
          <w:sz w:val="22"/>
          <w:szCs w:val="22"/>
          <w:lang w:val="de-DE"/>
        </w:rPr>
        <w:t>und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3F0664" w:rsidRPr="00DC66A7">
        <w:rPr>
          <w:rFonts w:ascii="Calibri" w:hAnsi="Calibri" w:cs="Calibri"/>
          <w:sz w:val="22"/>
          <w:szCs w:val="22"/>
          <w:lang w:val="de-DE"/>
        </w:rPr>
        <w:t>Erstellung von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Quartals- und Jahresberichten</w:t>
      </w:r>
      <w:r w:rsidR="00BD5BAF">
        <w:rPr>
          <w:rFonts w:ascii="Calibri" w:hAnsi="Calibri" w:cs="Calibri"/>
          <w:sz w:val="22"/>
          <w:szCs w:val="22"/>
          <w:lang w:val="de-DE"/>
        </w:rPr>
        <w:t xml:space="preserve"> einschließlich KPIs</w:t>
      </w:r>
    </w:p>
    <w:p w14:paraId="1F1EDFD2" w14:textId="77777777" w:rsidR="00E2747D" w:rsidRPr="003F64CD" w:rsidRDefault="00E2747D" w:rsidP="00E2747D">
      <w:pPr>
        <w:rPr>
          <w:rFonts w:ascii="Calibri" w:hAnsi="Calibri" w:cs="Calibri"/>
          <w:sz w:val="22"/>
          <w:szCs w:val="22"/>
          <w:lang w:val="de-DE"/>
        </w:rPr>
      </w:pPr>
    </w:p>
    <w:p w14:paraId="624DC36B" w14:textId="06412E93" w:rsidR="00670143" w:rsidRPr="003F64CD" w:rsidRDefault="00670143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Praktikantin</w:t>
      </w:r>
      <w:r w:rsidR="00EA281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im Projekt </w:t>
      </w:r>
      <w:r w:rsidR="00032EF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"</w:t>
      </w:r>
      <w:r w:rsidR="00EA281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Smart City</w:t>
      </w:r>
      <w:r w:rsidR="00032EF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"</w:t>
      </w:r>
      <w:r w:rsidR="00E2747D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</w:p>
    <w:p w14:paraId="7E7D301C" w14:textId="3D3995A2" w:rsidR="00E2747D" w:rsidRPr="003F64CD" w:rsidRDefault="00670143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Stadt</w:t>
      </w:r>
      <w:r w:rsidR="003F64CD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verwaltung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Würzburg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11/2022</w:t>
      </w:r>
      <w:r w:rsidR="00E2747D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04/2023</w:t>
      </w:r>
    </w:p>
    <w:p w14:paraId="49201EA9" w14:textId="3BB0090C" w:rsidR="00EA2810" w:rsidRPr="003F64CD" w:rsidRDefault="00EA2810" w:rsidP="00803B7C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 xml:space="preserve">Recherche und Vergleich </w:t>
      </w:r>
      <w:r w:rsidR="00591037">
        <w:rPr>
          <w:rFonts w:ascii="Calibri" w:hAnsi="Calibri" w:cs="Calibri"/>
          <w:sz w:val="22"/>
          <w:szCs w:val="22"/>
          <w:lang w:val="de-DE"/>
        </w:rPr>
        <w:t>verschiedener</w:t>
      </w:r>
      <w:r w:rsidRPr="003F64CD">
        <w:rPr>
          <w:rFonts w:ascii="Calibri" w:hAnsi="Calibri" w:cs="Calibri"/>
          <w:sz w:val="22"/>
          <w:szCs w:val="22"/>
          <w:lang w:val="de-DE"/>
        </w:rPr>
        <w:t xml:space="preserve"> Software-Tools zur Datenvisualisierung</w:t>
      </w:r>
    </w:p>
    <w:p w14:paraId="4EAC7CBF" w14:textId="240C01F6" w:rsidR="00EA2810" w:rsidRPr="003F64CD" w:rsidRDefault="00EA2810" w:rsidP="00803B7C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Aufbereitung und Analyse quantitative</w:t>
      </w:r>
      <w:r w:rsidR="009D3D04">
        <w:rPr>
          <w:rFonts w:ascii="Calibri" w:hAnsi="Calibri" w:cs="Calibri"/>
          <w:sz w:val="22"/>
          <w:szCs w:val="22"/>
          <w:lang w:val="de-DE"/>
        </w:rPr>
        <w:t>r</w:t>
      </w:r>
      <w:r w:rsidRPr="003F64CD">
        <w:rPr>
          <w:rFonts w:ascii="Calibri" w:hAnsi="Calibri" w:cs="Calibri"/>
          <w:sz w:val="22"/>
          <w:szCs w:val="22"/>
          <w:lang w:val="de-DE"/>
        </w:rPr>
        <w:t xml:space="preserve"> Verwaltungsdaten mit Python</w:t>
      </w:r>
    </w:p>
    <w:p w14:paraId="0C163DCC" w14:textId="381ADBD0" w:rsidR="00EA2810" w:rsidRPr="003F64CD" w:rsidRDefault="0055706F" w:rsidP="00803B7C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Konzeption und Umsetzung</w:t>
      </w:r>
      <w:r w:rsidR="00EA2810" w:rsidRPr="003F64CD">
        <w:rPr>
          <w:rFonts w:ascii="Calibri" w:hAnsi="Calibri" w:cs="Calibri"/>
          <w:sz w:val="22"/>
          <w:szCs w:val="22"/>
          <w:lang w:val="de-DE"/>
        </w:rPr>
        <w:t xml:space="preserve"> eines interaktiven Dashboards zur Visualisierung von Analyseergebnissen </w:t>
      </w:r>
    </w:p>
    <w:p w14:paraId="0EFC9AEB" w14:textId="51420018" w:rsidR="00737470" w:rsidRPr="003F64CD" w:rsidRDefault="00DA23B6" w:rsidP="00803B7C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Weiterentwicklung einer Node.js-Webanwendung (Frontend und Backend) eines Bürgerbeteiligungstools</w:t>
      </w:r>
      <w:r w:rsidR="00A331B4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B400CA">
        <w:rPr>
          <w:rFonts w:ascii="Calibri" w:hAnsi="Calibri" w:cs="Calibri"/>
          <w:sz w:val="22"/>
          <w:szCs w:val="22"/>
          <w:lang w:val="de-DE"/>
        </w:rPr>
        <w:t>einschließlich</w:t>
      </w:r>
      <w:r w:rsidR="00A331B4">
        <w:rPr>
          <w:rFonts w:ascii="Calibri" w:hAnsi="Calibri" w:cs="Calibri"/>
          <w:sz w:val="22"/>
          <w:szCs w:val="22"/>
          <w:lang w:val="de-DE"/>
        </w:rPr>
        <w:t xml:space="preserve"> der </w:t>
      </w:r>
      <w:r w:rsidR="00CC3D8A">
        <w:rPr>
          <w:rFonts w:ascii="Calibri" w:hAnsi="Calibri" w:cs="Calibri"/>
          <w:sz w:val="22"/>
          <w:szCs w:val="22"/>
          <w:lang w:val="de-DE"/>
        </w:rPr>
        <w:t>Implementierung</w:t>
      </w:r>
      <w:r w:rsidR="00A331B4">
        <w:rPr>
          <w:rFonts w:ascii="Calibri" w:hAnsi="Calibri" w:cs="Calibri"/>
          <w:sz w:val="22"/>
          <w:szCs w:val="22"/>
          <w:lang w:val="de-DE"/>
        </w:rPr>
        <w:t xml:space="preserve"> einer </w:t>
      </w:r>
      <w:r w:rsidR="00CC3D8A">
        <w:rPr>
          <w:rFonts w:ascii="Calibri" w:hAnsi="Calibri" w:cs="Calibri"/>
          <w:sz w:val="22"/>
          <w:szCs w:val="22"/>
          <w:lang w:val="de-DE"/>
        </w:rPr>
        <w:t>MySQL-</w:t>
      </w:r>
      <w:r w:rsidR="00A331B4">
        <w:rPr>
          <w:rFonts w:ascii="Calibri" w:hAnsi="Calibri" w:cs="Calibri"/>
          <w:sz w:val="22"/>
          <w:szCs w:val="22"/>
          <w:lang w:val="de-DE"/>
        </w:rPr>
        <w:t>Datenbank</w:t>
      </w:r>
    </w:p>
    <w:p w14:paraId="03E2EAF1" w14:textId="77777777" w:rsidR="00E2747D" w:rsidRPr="003F64CD" w:rsidRDefault="00E2747D" w:rsidP="00E2747D">
      <w:pPr>
        <w:rPr>
          <w:lang w:val="de-DE"/>
        </w:rPr>
      </w:pPr>
    </w:p>
    <w:p w14:paraId="335BC757" w14:textId="3289BA20" w:rsidR="00E2747D" w:rsidRPr="009C03B6" w:rsidRDefault="003F64CD" w:rsidP="008E3975">
      <w:pPr>
        <w:pStyle w:val="berschrift1"/>
        <w:jc w:val="left"/>
        <w:rPr>
          <w:sz w:val="30"/>
          <w:szCs w:val="30"/>
        </w:rPr>
      </w:pPr>
      <w:r w:rsidRPr="009C03B6">
        <w:rPr>
          <w:sz w:val="30"/>
          <w:szCs w:val="30"/>
        </w:rPr>
        <w:t>Studium</w:t>
      </w:r>
    </w:p>
    <w:p w14:paraId="6251738B" w14:textId="17F85DBD" w:rsidR="00EA2810" w:rsidRPr="009C03B6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</w:rPr>
      </w:pPr>
      <w:r w:rsidRPr="009C03B6">
        <w:rPr>
          <w:rFonts w:ascii="Calibri" w:hAnsi="Calibri" w:cs="Calibri"/>
          <w:b/>
          <w:bCs w:val="0"/>
          <w:sz w:val="24"/>
          <w:szCs w:val="24"/>
        </w:rPr>
        <w:t>M.Sc. Survey Statistics and Data Analysis</w:t>
      </w:r>
    </w:p>
    <w:p w14:paraId="69CA74F5" w14:textId="3CE7F439" w:rsidR="00EA2810" w:rsidRPr="003F64CD" w:rsidRDefault="00EA2810" w:rsidP="00EA2810">
      <w:pPr>
        <w:pStyle w:val="berschrift2"/>
        <w:rPr>
          <w:sz w:val="22"/>
          <w:szCs w:val="22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Otto-Friedrich-Universität Bamberg</w:t>
      </w:r>
      <w:r w:rsidRPr="003F64CD">
        <w:rPr>
          <w:sz w:val="22"/>
          <w:szCs w:val="22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seit 10/2023</w:t>
      </w:r>
    </w:p>
    <w:p w14:paraId="46D163FC" w14:textId="34766FD3" w:rsidR="00DC66A7" w:rsidRDefault="00DC66A7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 xml:space="preserve">Schwerpunkte: </w:t>
      </w:r>
      <w:r w:rsidR="006A0F66">
        <w:rPr>
          <w:rFonts w:ascii="Calibri" w:hAnsi="Calibri" w:cs="Calibri"/>
          <w:sz w:val="22"/>
          <w:szCs w:val="22"/>
          <w:lang w:val="de-DE"/>
        </w:rPr>
        <w:t xml:space="preserve">Business </w:t>
      </w:r>
      <w:proofErr w:type="spellStart"/>
      <w:r w:rsidR="006A0F66">
        <w:rPr>
          <w:rFonts w:ascii="Calibri" w:hAnsi="Calibri" w:cs="Calibri"/>
          <w:sz w:val="22"/>
          <w:szCs w:val="22"/>
          <w:lang w:val="de-DE"/>
        </w:rPr>
        <w:t>Intelligence</w:t>
      </w:r>
      <w:proofErr w:type="spellEnd"/>
      <w:r w:rsidRPr="00DC66A7">
        <w:rPr>
          <w:rFonts w:ascii="Calibri" w:hAnsi="Calibri" w:cs="Calibri"/>
          <w:sz w:val="22"/>
          <w:szCs w:val="22"/>
          <w:lang w:val="de-DE"/>
        </w:rPr>
        <w:t>, Ökonometrie, softwaregestützte Datenanalyse</w:t>
      </w:r>
      <w:r>
        <w:rPr>
          <w:rFonts w:ascii="Calibri" w:hAnsi="Calibri" w:cs="Calibri"/>
          <w:sz w:val="22"/>
          <w:szCs w:val="22"/>
          <w:lang w:val="de-DE"/>
        </w:rPr>
        <w:t>,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spellStart"/>
      <w:r w:rsidRPr="00DC66A7">
        <w:rPr>
          <w:rFonts w:ascii="Calibri" w:hAnsi="Calibri" w:cs="Calibri"/>
          <w:sz w:val="22"/>
          <w:szCs w:val="22"/>
          <w:lang w:val="de-DE"/>
        </w:rPr>
        <w:t>Machine</w:t>
      </w:r>
      <w:proofErr w:type="spellEnd"/>
      <w:r w:rsidRPr="00DC66A7">
        <w:rPr>
          <w:rFonts w:ascii="Calibri" w:hAnsi="Calibri" w:cs="Calibri"/>
          <w:sz w:val="22"/>
          <w:szCs w:val="22"/>
          <w:lang w:val="de-DE"/>
        </w:rPr>
        <w:t xml:space="preserve"> Learning</w:t>
      </w:r>
    </w:p>
    <w:p w14:paraId="16F5D690" w14:textId="2A66DA4C" w:rsidR="00EA2810" w:rsidRPr="003F64CD" w:rsidRDefault="00737470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Aktueller Notendurchschnitt: 1,2</w:t>
      </w:r>
    </w:p>
    <w:p w14:paraId="45AC3194" w14:textId="77777777" w:rsidR="00EA2810" w:rsidRPr="003F64CD" w:rsidRDefault="00EA2810" w:rsidP="00EA2810">
      <w:pPr>
        <w:pStyle w:val="Aufzhlungszeichen"/>
        <w:numPr>
          <w:ilvl w:val="0"/>
          <w:numId w:val="0"/>
        </w:numPr>
        <w:rPr>
          <w:sz w:val="22"/>
          <w:szCs w:val="22"/>
          <w:lang w:val="de-DE"/>
        </w:rPr>
      </w:pPr>
    </w:p>
    <w:p w14:paraId="5E846ACA" w14:textId="3753AEB5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B.Sc. Mensch-Computer-Systeme</w:t>
      </w:r>
    </w:p>
    <w:p w14:paraId="1901BAED" w14:textId="3ED897B0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Julius-Maximilians-Universität Würzburg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ab/>
        <w:t>10/2018 – 09/2023</w:t>
      </w:r>
    </w:p>
    <w:p w14:paraId="473A3100" w14:textId="2E2707E6" w:rsidR="00DC66A7" w:rsidRPr="00DC66A7" w:rsidRDefault="00DC66A7" w:rsidP="00DC66A7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>Interdisziplinäre</w:t>
      </w:r>
      <w:r>
        <w:rPr>
          <w:rFonts w:ascii="Calibri" w:hAnsi="Calibri" w:cs="Calibri"/>
          <w:sz w:val="22"/>
          <w:szCs w:val="22"/>
          <w:lang w:val="de-DE"/>
        </w:rPr>
        <w:t>r Studiengang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mit Inhalten aus Psychologie, Informatik und Mensch-Technik-Interaktion</w:t>
      </w:r>
    </w:p>
    <w:p w14:paraId="44FB0A9C" w14:textId="5A79E50F" w:rsidR="00653D80" w:rsidRPr="003F64CD" w:rsidRDefault="00DC66A7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Erasmus-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>Auslands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aufenthalt</w:t>
      </w:r>
      <w:r>
        <w:rPr>
          <w:rFonts w:ascii="Calibri" w:hAnsi="Calibri" w:cs="Calibri"/>
          <w:sz w:val="22"/>
          <w:szCs w:val="22"/>
          <w:lang w:val="de-DE"/>
        </w:rPr>
        <w:t>: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 xml:space="preserve"> Technische Universität Breslau, Polen (10/2020 – 07/2021)</w:t>
      </w:r>
    </w:p>
    <w:p w14:paraId="726CCD04" w14:textId="3DBE34C4" w:rsidR="00EA2810" w:rsidRPr="003F64CD" w:rsidRDefault="008E4701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Abschlussnote: 1,4</w:t>
      </w:r>
    </w:p>
    <w:p w14:paraId="3FD41CF1" w14:textId="77777777" w:rsidR="00EA2810" w:rsidRPr="003F64CD" w:rsidRDefault="00EA2810" w:rsidP="00E2747D">
      <w:pPr>
        <w:pStyle w:val="berschrift3"/>
        <w:rPr>
          <w:lang w:val="de-DE"/>
        </w:rPr>
      </w:pPr>
    </w:p>
    <w:p w14:paraId="57DFE65D" w14:textId="1BE8514D" w:rsidR="00EA2810" w:rsidRPr="000B7557" w:rsidRDefault="00EA2810" w:rsidP="00032EF3">
      <w:pPr>
        <w:pStyle w:val="berschrift1"/>
        <w:jc w:val="left"/>
        <w:rPr>
          <w:sz w:val="30"/>
          <w:szCs w:val="30"/>
          <w:lang w:val="de-DE"/>
        </w:rPr>
      </w:pPr>
      <w:r w:rsidRPr="000B7557">
        <w:rPr>
          <w:sz w:val="30"/>
          <w:szCs w:val="30"/>
          <w:lang w:val="de-DE"/>
        </w:rPr>
        <w:t>Kenntnisse</w:t>
      </w:r>
    </w:p>
    <w:p w14:paraId="6F5A507F" w14:textId="0C246453" w:rsidR="00737470" w:rsidRPr="003F64CD" w:rsidRDefault="00BD3F5A" w:rsidP="00EA2810">
      <w:pPr>
        <w:pStyle w:val="Liste"/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Tools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 xml:space="preserve"> zur Datenanalyse und -visualisierung: </w:t>
      </w:r>
      <w:proofErr w:type="spellStart"/>
      <w:r w:rsidR="00032EF3" w:rsidRPr="003F64CD">
        <w:rPr>
          <w:rFonts w:ascii="Calibri" w:hAnsi="Calibri" w:cs="Calibri"/>
          <w:sz w:val="22"/>
          <w:szCs w:val="22"/>
          <w:lang w:val="de-DE"/>
        </w:rPr>
        <w:t>RStudio</w:t>
      </w:r>
      <w:proofErr w:type="spellEnd"/>
      <w:r w:rsidR="006C133E">
        <w:rPr>
          <w:rFonts w:ascii="Calibri" w:hAnsi="Calibri" w:cs="Calibri"/>
          <w:sz w:val="22"/>
          <w:szCs w:val="22"/>
          <w:lang w:val="de-DE"/>
        </w:rPr>
        <w:t xml:space="preserve"> (sehr gut)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, </w:t>
      </w:r>
      <w:proofErr w:type="spellStart"/>
      <w:r w:rsidR="00032EF3" w:rsidRPr="003F64CD">
        <w:rPr>
          <w:rFonts w:ascii="Calibri" w:hAnsi="Calibri" w:cs="Calibri"/>
          <w:sz w:val="22"/>
          <w:szCs w:val="22"/>
          <w:lang w:val="de-DE"/>
        </w:rPr>
        <w:t>Jupyter</w:t>
      </w:r>
      <w:proofErr w:type="spellEnd"/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 Notebook</w:t>
      </w:r>
      <w:r w:rsidR="006C133E">
        <w:rPr>
          <w:rFonts w:ascii="Calibri" w:hAnsi="Calibri" w:cs="Calibri"/>
          <w:sz w:val="22"/>
          <w:szCs w:val="22"/>
          <w:lang w:val="de-DE"/>
        </w:rPr>
        <w:t xml:space="preserve"> (gut)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BD5BAF">
        <w:rPr>
          <w:rFonts w:ascii="Calibri" w:hAnsi="Calibri" w:cs="Calibri"/>
          <w:sz w:val="22"/>
          <w:szCs w:val="22"/>
          <w:lang w:val="de-DE"/>
        </w:rPr>
        <w:t>Power BI (Grundkenntnisse)</w:t>
      </w:r>
    </w:p>
    <w:p w14:paraId="3840BE87" w14:textId="07E05E4D" w:rsidR="00166936" w:rsidRPr="003F64CD" w:rsidRDefault="00166936" w:rsidP="00EA2810">
      <w:pPr>
        <w:pStyle w:val="Liste"/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Programmiersprachen: R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(sehr gut)</w:t>
      </w:r>
      <w:r w:rsidRPr="003F64CD">
        <w:rPr>
          <w:rFonts w:ascii="Calibri" w:hAnsi="Calibri" w:cs="Calibri"/>
          <w:sz w:val="22"/>
          <w:szCs w:val="22"/>
          <w:lang w:val="de-DE"/>
        </w:rPr>
        <w:t>, Python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  <w:r>
        <w:rPr>
          <w:rFonts w:ascii="Calibri" w:hAnsi="Calibri" w:cs="Calibri"/>
          <w:sz w:val="22"/>
          <w:szCs w:val="22"/>
          <w:lang w:val="de-DE"/>
        </w:rPr>
        <w:t xml:space="preserve">, </w:t>
      </w:r>
      <w:r w:rsidRPr="003F64CD">
        <w:rPr>
          <w:rFonts w:ascii="Calibri" w:hAnsi="Calibri" w:cs="Calibri"/>
          <w:sz w:val="22"/>
          <w:szCs w:val="22"/>
          <w:lang w:val="de-DE"/>
        </w:rPr>
        <w:t>SQL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17DA9D15" w14:textId="63DF3D5A" w:rsidR="00166936" w:rsidRPr="003F64CD" w:rsidRDefault="00653D80" w:rsidP="00EA2810">
      <w:pPr>
        <w:pStyle w:val="Liste"/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Sonstige Softwarekenntnisse: Microsoft Office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(sehr gut)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, </w:t>
      </w:r>
      <w:proofErr w:type="spellStart"/>
      <w:r w:rsidR="00032EF3" w:rsidRPr="003F64CD">
        <w:rPr>
          <w:rFonts w:ascii="Calibri" w:hAnsi="Calibri" w:cs="Calibri"/>
          <w:sz w:val="22"/>
          <w:szCs w:val="22"/>
          <w:lang w:val="de-DE"/>
        </w:rPr>
        <w:t>LaTeX</w:t>
      </w:r>
      <w:proofErr w:type="spellEnd"/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699BDF06" w14:textId="3E4CBDF5" w:rsidR="00032EF3" w:rsidRPr="003F64CD" w:rsidRDefault="00CC3D8A" w:rsidP="00032EF3">
      <w:pPr>
        <w:pStyle w:val="berschrift3"/>
        <w:rPr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prachen:</w:t>
      </w:r>
      <w:r>
        <w:rPr>
          <w:rFonts w:ascii="Calibri" w:hAnsi="Calibri" w:cs="Calibri"/>
          <w:sz w:val="22"/>
          <w:szCs w:val="22"/>
          <w:lang w:val="de-DE"/>
        </w:rPr>
        <w:t xml:space="preserve"> Deutsch (Muttersprache),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 Englisch (C1), Spanisch (B</w:t>
      </w:r>
      <w:r w:rsidR="00C21FF0">
        <w:rPr>
          <w:rFonts w:ascii="Calibri" w:hAnsi="Calibri" w:cs="Calibri"/>
          <w:sz w:val="22"/>
          <w:szCs w:val="22"/>
          <w:lang w:val="de-DE"/>
        </w:rPr>
        <w:t>1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), Schwedisch (B1)</w:t>
      </w:r>
    </w:p>
    <w:sectPr w:rsidR="00032EF3" w:rsidRPr="003F64CD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E835D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C333A8"/>
    <w:multiLevelType w:val="hybridMultilevel"/>
    <w:tmpl w:val="14706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183317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43"/>
    <w:rsid w:val="00021DA5"/>
    <w:rsid w:val="00032EF3"/>
    <w:rsid w:val="00060F4D"/>
    <w:rsid w:val="000A5CD0"/>
    <w:rsid w:val="000A7716"/>
    <w:rsid w:val="000B6AF9"/>
    <w:rsid w:val="000B7557"/>
    <w:rsid w:val="00166936"/>
    <w:rsid w:val="001D78C2"/>
    <w:rsid w:val="0022059A"/>
    <w:rsid w:val="002415F7"/>
    <w:rsid w:val="002702D4"/>
    <w:rsid w:val="00270B58"/>
    <w:rsid w:val="00284C89"/>
    <w:rsid w:val="002B7BD0"/>
    <w:rsid w:val="002C484E"/>
    <w:rsid w:val="002F585A"/>
    <w:rsid w:val="00313E55"/>
    <w:rsid w:val="003227BC"/>
    <w:rsid w:val="0035013F"/>
    <w:rsid w:val="00362CCC"/>
    <w:rsid w:val="00377B44"/>
    <w:rsid w:val="00381284"/>
    <w:rsid w:val="00387012"/>
    <w:rsid w:val="0039510E"/>
    <w:rsid w:val="003F0664"/>
    <w:rsid w:val="003F64CD"/>
    <w:rsid w:val="004272A0"/>
    <w:rsid w:val="00430087"/>
    <w:rsid w:val="00446145"/>
    <w:rsid w:val="004B07C0"/>
    <w:rsid w:val="004B2582"/>
    <w:rsid w:val="004B7243"/>
    <w:rsid w:val="005173BF"/>
    <w:rsid w:val="00525F8F"/>
    <w:rsid w:val="00532091"/>
    <w:rsid w:val="00543C71"/>
    <w:rsid w:val="0054677A"/>
    <w:rsid w:val="00546C22"/>
    <w:rsid w:val="0055706F"/>
    <w:rsid w:val="00581DC6"/>
    <w:rsid w:val="005852FD"/>
    <w:rsid w:val="00591037"/>
    <w:rsid w:val="005C264E"/>
    <w:rsid w:val="005D2DC4"/>
    <w:rsid w:val="005D43D7"/>
    <w:rsid w:val="005E0AA2"/>
    <w:rsid w:val="005F2FAC"/>
    <w:rsid w:val="005F41F8"/>
    <w:rsid w:val="00643D2E"/>
    <w:rsid w:val="006477FF"/>
    <w:rsid w:val="00653D80"/>
    <w:rsid w:val="0066750D"/>
    <w:rsid w:val="00670143"/>
    <w:rsid w:val="00681F32"/>
    <w:rsid w:val="00694A7B"/>
    <w:rsid w:val="006A0F66"/>
    <w:rsid w:val="006A444B"/>
    <w:rsid w:val="006C133E"/>
    <w:rsid w:val="0073039B"/>
    <w:rsid w:val="0073554C"/>
    <w:rsid w:val="00737470"/>
    <w:rsid w:val="00750687"/>
    <w:rsid w:val="007775FF"/>
    <w:rsid w:val="007C6DE0"/>
    <w:rsid w:val="007D2196"/>
    <w:rsid w:val="007F2796"/>
    <w:rsid w:val="007F38C5"/>
    <w:rsid w:val="00802AC5"/>
    <w:rsid w:val="00803B7C"/>
    <w:rsid w:val="00846B3E"/>
    <w:rsid w:val="00864A75"/>
    <w:rsid w:val="00870F29"/>
    <w:rsid w:val="008877DE"/>
    <w:rsid w:val="00890653"/>
    <w:rsid w:val="008A7BB6"/>
    <w:rsid w:val="008B40D0"/>
    <w:rsid w:val="008B7283"/>
    <w:rsid w:val="008E3975"/>
    <w:rsid w:val="008E4701"/>
    <w:rsid w:val="008F77CE"/>
    <w:rsid w:val="00903425"/>
    <w:rsid w:val="009645A0"/>
    <w:rsid w:val="009A4F06"/>
    <w:rsid w:val="009C03B6"/>
    <w:rsid w:val="009D3D04"/>
    <w:rsid w:val="009E2034"/>
    <w:rsid w:val="00A17581"/>
    <w:rsid w:val="00A331B4"/>
    <w:rsid w:val="00A6112F"/>
    <w:rsid w:val="00A64CFE"/>
    <w:rsid w:val="00AA62DF"/>
    <w:rsid w:val="00AB52E7"/>
    <w:rsid w:val="00AC069C"/>
    <w:rsid w:val="00AC4AE4"/>
    <w:rsid w:val="00AE674A"/>
    <w:rsid w:val="00AF1C57"/>
    <w:rsid w:val="00B01591"/>
    <w:rsid w:val="00B24120"/>
    <w:rsid w:val="00B3585D"/>
    <w:rsid w:val="00B3757B"/>
    <w:rsid w:val="00B400CA"/>
    <w:rsid w:val="00B45668"/>
    <w:rsid w:val="00B743A1"/>
    <w:rsid w:val="00B804A5"/>
    <w:rsid w:val="00BA20D1"/>
    <w:rsid w:val="00BB624A"/>
    <w:rsid w:val="00BD3F5A"/>
    <w:rsid w:val="00BD5BAF"/>
    <w:rsid w:val="00C1017C"/>
    <w:rsid w:val="00C17FA0"/>
    <w:rsid w:val="00C21FF0"/>
    <w:rsid w:val="00C379BD"/>
    <w:rsid w:val="00C41344"/>
    <w:rsid w:val="00C659DF"/>
    <w:rsid w:val="00C7270E"/>
    <w:rsid w:val="00C86729"/>
    <w:rsid w:val="00C87FB5"/>
    <w:rsid w:val="00C92E7B"/>
    <w:rsid w:val="00CC3D8A"/>
    <w:rsid w:val="00D259E0"/>
    <w:rsid w:val="00D45817"/>
    <w:rsid w:val="00D45896"/>
    <w:rsid w:val="00D908BD"/>
    <w:rsid w:val="00DA23B6"/>
    <w:rsid w:val="00DB04D0"/>
    <w:rsid w:val="00DC66A7"/>
    <w:rsid w:val="00DD253F"/>
    <w:rsid w:val="00E2747D"/>
    <w:rsid w:val="00E91502"/>
    <w:rsid w:val="00E92EB1"/>
    <w:rsid w:val="00E97CF1"/>
    <w:rsid w:val="00EA2810"/>
    <w:rsid w:val="00ED16FC"/>
    <w:rsid w:val="00EF3E64"/>
    <w:rsid w:val="00F11B2E"/>
    <w:rsid w:val="00F22C0F"/>
    <w:rsid w:val="00F35640"/>
    <w:rsid w:val="00FB45B6"/>
    <w:rsid w:val="00FB5377"/>
    <w:rsid w:val="00F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A5CFB"/>
  <w15:chartTrackingRefBased/>
  <w15:docId w15:val="{665C13A3-BBBE-4098-8977-C232364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747D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Absatz-Standardschriftart"/>
    <w:uiPriority w:val="99"/>
    <w:unhideWhenUsed/>
    <w:rsid w:val="00C867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elZchn">
    <w:name w:val="Titel Zchn"/>
    <w:basedOn w:val="Absatz-Standardschriftart"/>
    <w:link w:val="Titel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47D"/>
    <w:rPr>
      <w:rFonts w:cs="CormorantGaramond-SemiBold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Aufzhlungszeichen">
    <w:name w:val="List Bullet"/>
    <w:basedOn w:val="Standard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DC4"/>
    <w:rPr>
      <w:sz w:val="20"/>
    </w:rPr>
  </w:style>
  <w:style w:type="paragraph" w:styleId="Liste">
    <w:name w:val="List"/>
    <w:basedOn w:val="Standard"/>
    <w:uiPriority w:val="99"/>
    <w:rsid w:val="00E2747D"/>
    <w:pPr>
      <w:jc w:val="center"/>
    </w:pPr>
  </w:style>
  <w:style w:type="paragraph" w:styleId="StandardWeb">
    <w:name w:val="Normal (Web)"/>
    <w:basedOn w:val="Standard"/>
    <w:uiPriority w:val="99"/>
    <w:semiHidden/>
    <w:unhideWhenUsed/>
    <w:rsid w:val="00803B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588066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manager.dotx</Template>
  <TotalTime>0</TotalTime>
  <Pages>1</Pages>
  <Words>243</Words>
  <Characters>2195</Characters>
  <Application>Microsoft Office Word</Application>
  <DocSecurity>0</DocSecurity>
  <Lines>44</Lines>
  <Paragraphs>39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Sessler, Luise</dc:creator>
  <cp:keywords/>
  <dc:description/>
  <cp:lastModifiedBy>Amelie Sessler</cp:lastModifiedBy>
  <cp:revision>2</cp:revision>
  <cp:lastPrinted>2025-08-05T05:41:00Z</cp:lastPrinted>
  <dcterms:created xsi:type="dcterms:W3CDTF">2025-12-16T16:17:00Z</dcterms:created>
  <dcterms:modified xsi:type="dcterms:W3CDTF">2025-12-16T16:17:00Z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248f2a8a-6d60-4211-9a5d-b0f0ab938429</vt:lpwstr>
  </property>
</Properties>
</file>